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_e75cd79cd9987cce09b513e407d38e0b7a32a64"/>
    <w:p>
      <w:pPr>
        <w:pStyle w:val="Overskrift1"/>
      </w:pPr>
      <w:r>
        <w:t xml:space="preserve">Service Providing Group Membership</w:t>
      </w:r>
    </w:p>
    <w:p>
      <w:pPr>
        <w:pStyle w:val="FirstParagraph"/>
      </w:pPr>
      <w:r>
        <w:t xml:space="preserve">The relation that links a controllable unit to a service providing group.</w:t>
      </w:r>
      <w:r>
        <w:t xml:space="preserve"> </w:t>
      </w:r>
      <w:r>
        <w:t xml:space="preserve">A service providing group can contain several controllable units, and a</w:t>
      </w:r>
      <w:r>
        <w:t xml:space="preserve"> </w:t>
      </w:r>
      <w:r>
        <w:t xml:space="preserve">controllable unit can belong to several groups at the same time.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155"/>
        <w:gridCol w:w="837"/>
        <w:gridCol w:w="14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key.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  <w:r>
              <w:t xml:space="preserve">Reference to the controllable unit this relation links to a service providing group.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controllable_unit.id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  <w:r>
              <w:t xml:space="preserve">Reference to the service providing group this relation links to a controllable unit.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service_providing_group.id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The date from which the relation between the controllable unit and the service providing group is valid.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The date until which the relation between the controllable unit and the service providing group is valid. Midnight aligned on Norwegian timezone.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0"/>
        <w:gridCol w:w="6559"/>
        <w:gridCol w:w="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SPGM-VAL001</w:t>
            </w:r>
          </w:p>
        </w:tc>
        <w:tc>
          <w:tcPr/>
          <w:p>
            <w:pPr>
              <w:pStyle w:val="Compact"/>
            </w:pPr>
            <w:r>
              <w:t xml:space="preserve">The controllable unit and service providing group must belong to the same service provider.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SPGM-VAL002</w:t>
            </w:r>
          </w:p>
        </w:tc>
        <w:tc>
          <w:tcPr/>
          <w:p>
            <w:pPr>
              <w:pStyle w:val="Compact"/>
            </w:pPr>
            <w:r>
              <w:t xml:space="preserve">The controllable unit must be in the bidding zone defined on the SPG.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SPGM-VAL003</w:t>
            </w:r>
          </w:p>
        </w:tc>
        <w:tc>
          <w:tcPr/>
          <w:p>
            <w:pPr>
              <w:pStyle w:val="Compact"/>
            </w:pPr>
            <w:r>
              <w:t xml:space="preserve">The flexible power of the controllable unit must not exceed 100% of the combined maximum active power of all its technical resources.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SPGM-VAL004</w:t>
            </w:r>
          </w:p>
        </w:tc>
        <w:tc>
          <w:tcPr/>
          <w:p>
            <w:pPr>
              <w:pStyle w:val="Compact"/>
            </w:pPr>
            <w:r>
              <w:t xml:space="preserve">The controllable unit must be active before it can be added to a SPG.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6"/>
    <w:bookmarkStart w:id="27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SP of SPG, Impacted SO on SPGGP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42" w:name="_authorization"/>
    <w:p>
      <w:pPr>
        <w:pStyle w:val="Overskrift2"/>
      </w:pPr>
      <w:r>
        <w:t xml:space="preserve">Authorization</w:t>
      </w:r>
    </w:p>
    <w:bookmarkStart w:id="39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9"/>
    <w:bookmarkStart w:id="30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0"/>
    <w:bookmarkStart w:id="31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1"/>
    <w:bookmarkStart w:id="32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2"/>
    <w:bookmarkStart w:id="33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3"/>
    <w:bookmarkStart w:id="34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5870"/>
        <w:gridCol w:w="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SPGM-FISO001</w:t>
            </w:r>
          </w:p>
        </w:tc>
        <w:tc>
          <w:tcPr/>
          <w:p>
            <w:pPr>
              <w:pStyle w:val="Compact"/>
            </w:pPr>
            <w:r>
              <w:t xml:space="preserve">Read, create, update and delete all SPG membership relations.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SPGM-FISO002</w:t>
            </w:r>
          </w:p>
        </w:tc>
        <w:tc>
          <w:tcPr/>
          <w:p>
            <w:pPr>
              <w:pStyle w:val="Compact"/>
            </w:pPr>
            <w:r>
              <w:t xml:space="preserve">Read history on all SPG membership relations.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5"/>
    <w:bookmarkStart w:id="36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5808"/>
        <w:gridCol w:w="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SPGM-SO001</w:t>
            </w:r>
          </w:p>
        </w:tc>
        <w:tc>
          <w:tcPr/>
          <w:p>
            <w:pPr>
              <w:pStyle w:val="Compact"/>
            </w:pPr>
            <w:r>
              <w:t xml:space="preserve">Read SPGM belonging to SPGs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SPGM-SO002</w:t>
            </w:r>
          </w:p>
        </w:tc>
        <w:tc>
          <w:tcPr/>
          <w:p>
            <w:pPr>
              <w:pStyle w:val="Compact"/>
            </w:pPr>
            <w:r>
              <w:t xml:space="preserve">Read history on SPGM belonging to SPGs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6554"/>
        <w:gridCol w:w="5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SPGM-SP001</w:t>
            </w:r>
          </w:p>
        </w:tc>
        <w:tc>
          <w:tcPr/>
          <w:p>
            <w:pPr>
              <w:pStyle w:val="Compact"/>
            </w:pPr>
            <w:r>
              <w:t xml:space="preserve">Create and update SPGM for SPGS that belongs to them, on periods where they are SP for the CU.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SPGM-SP002</w:t>
            </w:r>
          </w:p>
        </w:tc>
        <w:tc>
          <w:tcPr/>
          <w:p>
            <w:pPr>
              <w:pStyle w:val="Compact"/>
            </w:pPr>
            <w:r>
              <w:t xml:space="preserve">Read, delete SPGM for SPGS that belongs to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SPGM-SP003</w:t>
            </w:r>
          </w:p>
        </w:tc>
        <w:tc>
          <w:tcPr/>
          <w:p>
            <w:pPr>
              <w:pStyle w:val="Compact"/>
            </w:pPr>
            <w:r>
              <w:t xml:space="preserve">Read history on SPGM for SPGS that belongs to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8"/>
    <w:bookmarkEnd w:id="39"/>
    <w:bookmarkStart w:id="41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0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3"/>
        <w:gridCol w:w="669"/>
        <w:gridCol w:w="557"/>
        <w:gridCol w:w="446"/>
        <w:gridCol w:w="446"/>
        <w:gridCol w:w="669"/>
        <w:gridCol w:w="446"/>
        <w:gridCol w:w="557"/>
        <w:gridCol w:w="446"/>
        <w:gridCol w:w="5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controllable_unit_id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bookmarkEnd w:id="43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service_providing_group_membership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service_providing_group_membership.docx" TargetMode="External" /><Relationship Type="http://schemas.openxmlformats.org/officeDocument/2006/relationships/hyperlink" Id="rId23" Target="controllable_unit.md#field-id" TargetMode="External" /><Relationship Type="http://schemas.openxmlformats.org/officeDocument/2006/relationships/hyperlink" Id="rId24" Target="service_providing_group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service_providing_group_membership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service_providing_group_membership.docx" TargetMode="External" /><Relationship Type="http://schemas.openxmlformats.org/officeDocument/2006/relationships/hyperlink" Id="rId23" Target="controllable_unit.md#field-id" TargetMode="External" /><Relationship Type="http://schemas.openxmlformats.org/officeDocument/2006/relationships/hyperlink" Id="rId24" Target="service_providing_group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2026-10-26T14:08:56Z</dcterms:created>
  <dcterms:modified xsi:type="dcterms:W3CDTF">2026-10-26T14:08:56Z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